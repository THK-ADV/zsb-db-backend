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2" w:rightFromText="142" w:vertAnchor="page" w:horzAnchor="page" w:tblpX="1135" w:tblpY="2836"/>
        <w:tblW w:w="10173" w:type="dxa"/>
        <w:tblLayout w:type="fixed"/>
        <w:tblCellMar>
          <w:left w:w="0" w:type="dxa"/>
          <w:right w:w="28" w:type="dxa"/>
        </w:tblCellMar>
        <w:tblLook w:val="00A0" w:firstRow="1" w:lastRow="0" w:firstColumn="1" w:lastColumn="0" w:noHBand="0" w:noVBand="0"/>
      </w:tblPr>
      <w:tblGrid>
        <w:gridCol w:w="4789"/>
        <w:gridCol w:w="2724"/>
        <w:gridCol w:w="2660"/>
      </w:tblGrid>
      <w:tr w:rsidR="00E41FC6" w:rsidRPr="00E41FC6" w14:paraId="7047E6A4" w14:textId="77777777" w:rsidTr="007D0E85">
        <w:trPr>
          <w:cantSplit/>
          <w:trHeight w:val="280"/>
        </w:trPr>
        <w:tc>
          <w:tcPr>
            <w:tcW w:w="4789" w:type="dxa"/>
          </w:tcPr>
          <w:p w14:paraId="58B4018D" w14:textId="77777777" w:rsidR="00E41FC6" w:rsidRPr="003A15F6" w:rsidRDefault="00E41FC6" w:rsidP="00B156D0">
            <w:pPr>
              <w:pStyle w:val="InfoModul"/>
            </w:pPr>
            <w:r w:rsidRPr="003A15F6">
              <w:t>TH Köln · Gustav-Heinemann-Ufer 54 · 50968 Köln</w:t>
            </w:r>
            <w:r w:rsidR="008B4A84" w:rsidRPr="003A15F6">
              <w:t xml:space="preserve"> </w:t>
            </w:r>
          </w:p>
        </w:tc>
        <w:tc>
          <w:tcPr>
            <w:tcW w:w="2724" w:type="dxa"/>
            <w:vMerge w:val="restart"/>
          </w:tcPr>
          <w:p w14:paraId="0CAC60D5" w14:textId="77777777" w:rsidR="00E41FC6" w:rsidRPr="00002548" w:rsidRDefault="00E41FC6" w:rsidP="00D539FD"/>
        </w:tc>
        <w:tc>
          <w:tcPr>
            <w:tcW w:w="2660" w:type="dxa"/>
            <w:vMerge w:val="restart"/>
          </w:tcPr>
          <w:p w14:paraId="4C0B805A" w14:textId="77777777" w:rsidR="00E41FC6" w:rsidRPr="00002548" w:rsidRDefault="00E41FC6" w:rsidP="00D539FD"/>
        </w:tc>
      </w:tr>
      <w:tr w:rsidR="00E41FC6" w:rsidRPr="00203C7E" w14:paraId="1F46DDC6" w14:textId="77777777" w:rsidTr="00E41FC6">
        <w:trPr>
          <w:cantSplit/>
          <w:trHeight w:hRule="exact" w:val="1990"/>
        </w:trPr>
        <w:tc>
          <w:tcPr>
            <w:tcW w:w="4789" w:type="dxa"/>
          </w:tcPr>
          <w:p w14:paraId="542F4C0E" w14:textId="77777777" w:rsidR="003A15F6" w:rsidRPr="0073679C" w:rsidRDefault="00CA1566" w:rsidP="00AF368B">
            <w:pPr>
              <w:pStyle w:val="Text"/>
              <w:rPr>
                <w:lang w:val="en-US"/>
              </w:rPr>
            </w:pPr>
            <w:r w:rsidRPr="0073679C">
              <w:rPr>
                <w:lang w:val="en-US"/>
              </w:rPr>
              <w:t>An</w:t>
            </w:r>
          </w:p>
          <w:p w14:paraId="1AC62A50" w14:textId="77777777" w:rsidR="00203C7E" w:rsidRPr="0073679C" w:rsidRDefault="00203C7E" w:rsidP="00AF368B">
            <w:pPr>
              <w:pStyle w:val="Text"/>
              <w:rPr>
                <w:lang w:val="en-US"/>
              </w:rPr>
            </w:pPr>
            <w:r w:rsidRPr="0073679C">
              <w:rPr>
                <w:lang w:val="en-US"/>
              </w:rPr>
              <w:t>SCHOOL_NAME</w:t>
            </w:r>
          </w:p>
          <w:p w14:paraId="2E05A52B" w14:textId="77777777" w:rsidR="00203C7E" w:rsidRPr="00203C7E" w:rsidRDefault="00203C7E" w:rsidP="00AF368B">
            <w:pPr>
              <w:pStyle w:val="Text"/>
              <w:rPr>
                <w:lang w:val="en-US"/>
              </w:rPr>
            </w:pPr>
            <w:r w:rsidRPr="00203C7E">
              <w:rPr>
                <w:lang w:val="en-US"/>
              </w:rPr>
              <w:t>STREET HOUSE_NUMBER</w:t>
            </w:r>
          </w:p>
          <w:p w14:paraId="11681BA4" w14:textId="1346AC03" w:rsidR="00203C7E" w:rsidRPr="00203C7E" w:rsidRDefault="00203C7E" w:rsidP="00AF368B">
            <w:pPr>
              <w:pStyle w:val="Text"/>
              <w:rPr>
                <w:lang w:val="en-US"/>
              </w:rPr>
            </w:pPr>
            <w:r w:rsidRPr="00203C7E">
              <w:rPr>
                <w:lang w:val="en-US"/>
              </w:rPr>
              <w:t>POSTCODE CIT</w:t>
            </w:r>
            <w:r>
              <w:rPr>
                <w:lang w:val="en-US"/>
              </w:rPr>
              <w:t>Y</w:t>
            </w:r>
          </w:p>
        </w:tc>
        <w:tc>
          <w:tcPr>
            <w:tcW w:w="2724" w:type="dxa"/>
            <w:vMerge/>
          </w:tcPr>
          <w:p w14:paraId="61F91202" w14:textId="77777777" w:rsidR="00E41FC6" w:rsidRPr="00203C7E" w:rsidRDefault="00E41FC6" w:rsidP="00F306DC">
            <w:pPr>
              <w:pStyle w:val="Text"/>
              <w:rPr>
                <w:lang w:val="en-US"/>
              </w:rPr>
            </w:pPr>
          </w:p>
        </w:tc>
        <w:tc>
          <w:tcPr>
            <w:tcW w:w="2660" w:type="dxa"/>
            <w:vMerge/>
          </w:tcPr>
          <w:p w14:paraId="2B34AFBE" w14:textId="77777777" w:rsidR="00E41FC6" w:rsidRPr="00203C7E" w:rsidRDefault="00E41FC6" w:rsidP="00F306DC">
            <w:pPr>
              <w:pStyle w:val="Text"/>
              <w:rPr>
                <w:lang w:val="en-US"/>
              </w:rPr>
            </w:pPr>
          </w:p>
        </w:tc>
      </w:tr>
      <w:tr w:rsidR="008B4A84" w:rsidRPr="00E41FC6" w14:paraId="43198B18" w14:textId="77777777" w:rsidTr="007710CF">
        <w:trPr>
          <w:cantSplit/>
          <w:trHeight w:val="546"/>
        </w:trPr>
        <w:tc>
          <w:tcPr>
            <w:tcW w:w="7513" w:type="dxa"/>
            <w:gridSpan w:val="2"/>
            <w:tcMar>
              <w:right w:w="85" w:type="dxa"/>
            </w:tcMar>
          </w:tcPr>
          <w:p w14:paraId="7CB6AEEC" w14:textId="151BC5EC" w:rsidR="008B4A84" w:rsidRPr="00D539FD" w:rsidRDefault="008B4A84" w:rsidP="003A15F6">
            <w:pPr>
              <w:pStyle w:val="Datumrechts"/>
              <w:framePr w:hSpace="0" w:vSpace="0" w:wrap="auto" w:vAnchor="margin" w:yAlign="inline"/>
              <w:suppressOverlap w:val="0"/>
            </w:pPr>
            <w:r w:rsidRPr="00002548">
              <w:t>Köln</w:t>
            </w:r>
            <w:r w:rsidR="00CA1566" w:rsidRPr="00D539FD">
              <w:t xml:space="preserve">, </w:t>
            </w:r>
            <w:r w:rsidR="00203C7E">
              <w:fldChar w:fldCharType="begin"/>
            </w:r>
            <w:r w:rsidR="00203C7E">
              <w:instrText xml:space="preserve"> TIME \@ "dd.MM.yyyy" </w:instrText>
            </w:r>
            <w:r w:rsidR="00203C7E">
              <w:fldChar w:fldCharType="separate"/>
            </w:r>
            <w:r w:rsidR="0073679C">
              <w:rPr>
                <w:noProof/>
              </w:rPr>
              <w:t>05.12.2024</w:t>
            </w:r>
            <w:r w:rsidR="00203C7E">
              <w:fldChar w:fldCharType="end"/>
            </w:r>
          </w:p>
        </w:tc>
        <w:tc>
          <w:tcPr>
            <w:tcW w:w="2660" w:type="dxa"/>
            <w:vMerge/>
          </w:tcPr>
          <w:p w14:paraId="07618435" w14:textId="77777777" w:rsidR="008B4A84" w:rsidRPr="00002548" w:rsidRDefault="008B4A84" w:rsidP="00D539FD"/>
        </w:tc>
      </w:tr>
    </w:tbl>
    <w:p w14:paraId="3C1FE301" w14:textId="01742681" w:rsidR="00203C7E" w:rsidRDefault="00203C7E" w:rsidP="00AC35DB">
      <w:pPr>
        <w:spacing w:line="240" w:lineRule="auto"/>
      </w:pPr>
      <w:r>
        <w:t>MESSAGE</w:t>
      </w:r>
    </w:p>
    <w:p w14:paraId="39A301E8" w14:textId="77777777" w:rsidR="00203C7E" w:rsidRDefault="00203C7E" w:rsidP="00AC35DB">
      <w:pPr>
        <w:spacing w:line="240" w:lineRule="auto"/>
      </w:pPr>
    </w:p>
    <w:p w14:paraId="3B0BBDD5" w14:textId="5B653F9C" w:rsidR="00203C7E" w:rsidRDefault="00203C7E" w:rsidP="00AC35DB">
      <w:pPr>
        <w:spacing w:line="240" w:lineRule="auto"/>
      </w:pPr>
      <w:r>
        <w:t>SIGNATURE</w:t>
      </w:r>
    </w:p>
    <w:sectPr w:rsidR="00203C7E" w:rsidSect="00AC35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35" w:right="3856" w:bottom="85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111E6" w14:textId="77777777" w:rsidR="00451CD1" w:rsidRPr="00002548" w:rsidRDefault="00451CD1" w:rsidP="00002548">
      <w:r>
        <w:separator/>
      </w:r>
    </w:p>
  </w:endnote>
  <w:endnote w:type="continuationSeparator" w:id="0">
    <w:p w14:paraId="7BD13FFE" w14:textId="77777777" w:rsidR="00451CD1" w:rsidRPr="00002548" w:rsidRDefault="00451CD1" w:rsidP="00002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84C46" w14:textId="77777777" w:rsidR="00552AAD" w:rsidRPr="00002548" w:rsidRDefault="00552AAD" w:rsidP="00002548"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CD14379" wp14:editId="531627F0">
              <wp:simplePos x="0" y="0"/>
              <wp:positionH relativeFrom="page">
                <wp:posOffset>5472430</wp:posOffset>
              </wp:positionH>
              <wp:positionV relativeFrom="page">
                <wp:posOffset>9901555</wp:posOffset>
              </wp:positionV>
              <wp:extent cx="1439545" cy="161925"/>
              <wp:effectExtent l="0" t="0" r="3175" b="4445"/>
              <wp:wrapNone/>
              <wp:docPr id="3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9545" cy="161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ED2B7E" w14:textId="77777777" w:rsidR="00552AAD" w:rsidRPr="00002548" w:rsidRDefault="00552AAD" w:rsidP="00B156D0">
                          <w:pPr>
                            <w:pStyle w:val="InfoModul"/>
                          </w:pPr>
                          <w:r w:rsidRPr="00002548">
                            <w:fldChar w:fldCharType="begin"/>
                          </w:r>
                          <w:r w:rsidRPr="00002548">
                            <w:instrText xml:space="preserve"> IF </w:instrText>
                          </w:r>
                          <w:r w:rsidRPr="00002548">
                            <w:fldChar w:fldCharType="begin"/>
                          </w:r>
                          <w:r w:rsidRPr="00002548">
                            <w:instrText>NUMPAGES</w:instrText>
                          </w:r>
                          <w:r w:rsidRPr="00002548">
                            <w:fldChar w:fldCharType="separate"/>
                          </w:r>
                          <w:r w:rsidR="00AA7524">
                            <w:rPr>
                              <w:noProof/>
                            </w:rPr>
                            <w:instrText>1</w:instrText>
                          </w:r>
                          <w:r w:rsidRPr="00002548">
                            <w:fldChar w:fldCharType="end"/>
                          </w:r>
                          <w:r w:rsidRPr="00002548">
                            <w:instrText xml:space="preserve">&gt; 1 "Seite </w:instrText>
                          </w:r>
                          <w:r w:rsidRPr="00002548">
                            <w:fldChar w:fldCharType="begin"/>
                          </w:r>
                          <w:r w:rsidRPr="00002548">
                            <w:instrText xml:space="preserve"> PAGE </w:instrText>
                          </w:r>
                          <w:r w:rsidRPr="00002548">
                            <w:fldChar w:fldCharType="separate"/>
                          </w:r>
                          <w:r w:rsidR="00AC35DB">
                            <w:rPr>
                              <w:noProof/>
                            </w:rPr>
                            <w:instrText>2</w:instrText>
                          </w:r>
                          <w:r w:rsidRPr="00002548">
                            <w:fldChar w:fldCharType="end"/>
                          </w:r>
                          <w:r w:rsidRPr="00002548">
                            <w:instrText xml:space="preserve"> von </w:instrText>
                          </w:r>
                          <w:fldSimple w:instr=" NUMPAGES ">
                            <w:r w:rsidR="00AC35DB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 w:rsidRPr="00002548">
                            <w:instrText xml:space="preserve">" "" </w:instrText>
                          </w:r>
                          <w:r w:rsidRPr="00002548">
                            <w:fldChar w:fldCharType="end"/>
                          </w:r>
                        </w:p>
                        <w:p w14:paraId="6EAA5DE8" w14:textId="77777777" w:rsidR="00552AAD" w:rsidRPr="00002548" w:rsidRDefault="00552AAD" w:rsidP="006D40C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FF50A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430.9pt;margin-top:779.65pt;width:113.35pt;height:12.7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" stroked="f">
              <v:textbox inset="0,0,0,0">
                <w:txbxContent>
                  <w:p w:rsidR="00552AAD" w:rsidRPr="00002548" w:rsidRDefault="00552AAD" w:rsidP="00B156D0">
                    <w:pPr>
                      <w:pStyle w:val="InfoModul"/>
                    </w:pPr>
                    <w:r w:rsidRPr="00002548">
                      <w:fldChar w:fldCharType="begin"/>
                    </w:r>
                    <w:r w:rsidRPr="00002548">
                      <w:instrText xml:space="preserve"> IF </w:instrText>
                    </w:r>
                    <w:r w:rsidRPr="00002548">
                      <w:fldChar w:fldCharType="begin"/>
                    </w:r>
                    <w:r w:rsidRPr="00002548">
                      <w:instrText>NUMPAGES</w:instrText>
                    </w:r>
                    <w:r w:rsidRPr="00002548">
                      <w:fldChar w:fldCharType="separate"/>
                    </w:r>
                    <w:r w:rsidR="00AA7524">
                      <w:rPr>
                        <w:noProof/>
                      </w:rPr>
                      <w:instrText>1</w:instrText>
                    </w:r>
                    <w:r w:rsidRPr="00002548">
                      <w:fldChar w:fldCharType="end"/>
                    </w:r>
                    <w:r w:rsidRPr="00002548">
                      <w:instrText xml:space="preserve">&gt; 1 "Seite </w:instrText>
                    </w:r>
                    <w:r w:rsidRPr="00002548">
                      <w:fldChar w:fldCharType="begin"/>
                    </w:r>
                    <w:r w:rsidRPr="00002548">
                      <w:instrText xml:space="preserve"> PAGE </w:instrText>
                    </w:r>
                    <w:r w:rsidRPr="00002548">
                      <w:fldChar w:fldCharType="separate"/>
                    </w:r>
                    <w:r w:rsidR="00AC35DB">
                      <w:rPr>
                        <w:noProof/>
                      </w:rPr>
                      <w:instrText>2</w:instrText>
                    </w:r>
                    <w:r w:rsidRPr="00002548">
                      <w:fldChar w:fldCharType="end"/>
                    </w:r>
                    <w:r w:rsidRPr="00002548">
                      <w:instrText xml:space="preserve"> von </w:instrText>
                    </w:r>
                    <w:fldSimple w:instr=" NUMPAGES ">
                      <w:r w:rsidR="00AC35DB">
                        <w:rPr>
                          <w:noProof/>
                        </w:rPr>
                        <w:instrText>2</w:instrText>
                      </w:r>
                    </w:fldSimple>
                    <w:r w:rsidRPr="00002548">
                      <w:instrText xml:space="preserve">" "" </w:instrText>
                    </w:r>
                    <w:r w:rsidRPr="00002548">
                      <w:fldChar w:fldCharType="end"/>
                    </w:r>
                  </w:p>
                  <w:p w:rsidR="00552AAD" w:rsidRPr="00002548" w:rsidRDefault="00552AAD" w:rsidP="006D40C6"/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7F888" w14:textId="77777777" w:rsidR="00AC35DB" w:rsidRDefault="00AC35DB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1" layoutInCell="0" allowOverlap="0" wp14:anchorId="1406F7C2" wp14:editId="6A5B9196">
              <wp:simplePos x="0" y="0"/>
              <wp:positionH relativeFrom="page">
                <wp:posOffset>5472430</wp:posOffset>
              </wp:positionH>
              <wp:positionV relativeFrom="page">
                <wp:posOffset>9901555</wp:posOffset>
              </wp:positionV>
              <wp:extent cx="1440000" cy="162000"/>
              <wp:effectExtent l="0" t="0" r="8255" b="9525"/>
              <wp:wrapNone/>
              <wp:docPr id="9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000" cy="1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8CE56" w14:textId="77777777" w:rsidR="00AC35DB" w:rsidRPr="00002548" w:rsidRDefault="00AC35DB" w:rsidP="00AC35DB">
                          <w:pPr>
                            <w:pStyle w:val="InfoModul"/>
                          </w:pPr>
                          <w:r w:rsidRPr="00002548">
                            <w:fldChar w:fldCharType="begin"/>
                          </w:r>
                          <w:r w:rsidRPr="00002548">
                            <w:instrText xml:space="preserve"> IF </w:instrText>
                          </w:r>
                          <w:r w:rsidRPr="00002548">
                            <w:fldChar w:fldCharType="begin"/>
                          </w:r>
                          <w:r w:rsidRPr="00002548">
                            <w:instrText>NUMPAGES</w:instrText>
                          </w:r>
                          <w:r w:rsidRPr="00002548">
                            <w:fldChar w:fldCharType="separate"/>
                          </w:r>
                          <w:r w:rsidR="00AA7524">
                            <w:rPr>
                              <w:noProof/>
                            </w:rPr>
                            <w:instrText>1</w:instrText>
                          </w:r>
                          <w:r w:rsidRPr="00002548">
                            <w:fldChar w:fldCharType="end"/>
                          </w:r>
                          <w:r w:rsidRPr="00002548">
                            <w:instrText xml:space="preserve">&gt; 1 "Seite </w:instrText>
                          </w:r>
                          <w:r w:rsidRPr="00002548">
                            <w:fldChar w:fldCharType="begin"/>
                          </w:r>
                          <w:r w:rsidRPr="00002548">
                            <w:instrText xml:space="preserve"> PAGE </w:instrText>
                          </w:r>
                          <w:r w:rsidRPr="00002548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instrText>2</w:instrText>
                          </w:r>
                          <w:r w:rsidRPr="00002548">
                            <w:fldChar w:fldCharType="end"/>
                          </w:r>
                          <w:r w:rsidRPr="00002548">
                            <w:instrText xml:space="preserve"> von </w:instrText>
                          </w:r>
                          <w:fldSimple w:instr=" NUMPAGES ">
                            <w:r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 w:rsidRPr="00002548">
                            <w:instrText xml:space="preserve">" "" </w:instrText>
                          </w:r>
                          <w:r w:rsidRPr="00002548">
                            <w:fldChar w:fldCharType="end"/>
                          </w:r>
                        </w:p>
                        <w:p w14:paraId="32D07197" w14:textId="77777777" w:rsidR="00AC35DB" w:rsidRPr="00002548" w:rsidRDefault="00AC35DB" w:rsidP="00AC35D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B1744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30.9pt;margin-top:779.65pt;width:113.4pt;height:12.7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" o:allowincell="f" o:allowoverlap="f" stroked="f">
              <v:textbox inset="0,0,0,0">
                <w:txbxContent>
                  <w:p w:rsidR="00AC35DB" w:rsidRPr="00002548" w:rsidRDefault="00AC35DB" w:rsidP="00AC35DB">
                    <w:pPr>
                      <w:pStyle w:val="InfoModul"/>
                    </w:pPr>
                    <w:r w:rsidRPr="00002548">
                      <w:fldChar w:fldCharType="begin"/>
                    </w:r>
                    <w:r w:rsidRPr="00002548">
                      <w:instrText xml:space="preserve"> IF </w:instrText>
                    </w:r>
                    <w:r w:rsidRPr="00002548">
                      <w:fldChar w:fldCharType="begin"/>
                    </w:r>
                    <w:r w:rsidRPr="00002548">
                      <w:instrText>NUMPAGES</w:instrText>
                    </w:r>
                    <w:r w:rsidRPr="00002548">
                      <w:fldChar w:fldCharType="separate"/>
                    </w:r>
                    <w:r w:rsidR="00AA7524">
                      <w:rPr>
                        <w:noProof/>
                      </w:rPr>
                      <w:instrText>1</w:instrText>
                    </w:r>
                    <w:r w:rsidRPr="00002548">
                      <w:fldChar w:fldCharType="end"/>
                    </w:r>
                    <w:r w:rsidRPr="00002548">
                      <w:instrText xml:space="preserve">&gt; 1 "Seite </w:instrText>
                    </w:r>
                    <w:r w:rsidRPr="00002548">
                      <w:fldChar w:fldCharType="begin"/>
                    </w:r>
                    <w:r w:rsidRPr="00002548">
                      <w:instrText xml:space="preserve"> PAGE </w:instrText>
                    </w:r>
                    <w:r w:rsidRPr="00002548">
                      <w:fldChar w:fldCharType="separate"/>
                    </w:r>
                    <w:r>
                      <w:rPr>
                        <w:noProof/>
                      </w:rPr>
                      <w:instrText>2</w:instrText>
                    </w:r>
                    <w:r w:rsidRPr="00002548">
                      <w:fldChar w:fldCharType="end"/>
                    </w:r>
                    <w:r w:rsidRPr="00002548">
                      <w:instrText xml:space="preserve"> von </w:instrText>
                    </w:r>
                    <w:r w:rsidR="00585F91">
                      <w:fldChar w:fldCharType="begin"/>
                    </w:r>
                    <w:r w:rsidR="00585F91">
                      <w:instrText xml:space="preserve"> NUMPAGES </w:instrText>
                    </w:r>
                    <w:r w:rsidR="00585F91">
                      <w:fldChar w:fldCharType="separate"/>
                    </w:r>
                    <w:r>
                      <w:rPr>
                        <w:noProof/>
                      </w:rPr>
                      <w:instrText>2</w:instrText>
                    </w:r>
                    <w:r w:rsidR="00585F91">
                      <w:rPr>
                        <w:noProof/>
                      </w:rPr>
                      <w:fldChar w:fldCharType="end"/>
                    </w:r>
                    <w:r w:rsidRPr="00002548">
                      <w:instrText xml:space="preserve">" "" </w:instrText>
                    </w:r>
                    <w:r w:rsidRPr="00002548">
                      <w:fldChar w:fldCharType="end"/>
                    </w:r>
                  </w:p>
                  <w:p w:rsidR="00AC35DB" w:rsidRPr="00002548" w:rsidRDefault="00AC35DB" w:rsidP="00AC35DB"/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A1240" w14:textId="77777777" w:rsidR="00552AAD" w:rsidRPr="00002548" w:rsidRDefault="00552AAD" w:rsidP="00002548"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0" allowOverlap="0" wp14:anchorId="694B9796" wp14:editId="14034EA7">
              <wp:simplePos x="0" y="0"/>
              <wp:positionH relativeFrom="page">
                <wp:posOffset>5472430</wp:posOffset>
              </wp:positionH>
              <wp:positionV relativeFrom="page">
                <wp:posOffset>9902190</wp:posOffset>
              </wp:positionV>
              <wp:extent cx="1440000" cy="162000"/>
              <wp:effectExtent l="0" t="0" r="8255" b="9525"/>
              <wp:wrapNone/>
              <wp:docPr id="1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000" cy="162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DEBDE6" w14:textId="321D1A91" w:rsidR="00552AAD" w:rsidRPr="00D539FD" w:rsidRDefault="00552AAD" w:rsidP="00B156D0">
                          <w:pPr>
                            <w:pStyle w:val="InfoModul"/>
                          </w:pPr>
                          <w:r w:rsidRPr="00D539FD">
                            <w:fldChar w:fldCharType="begin"/>
                          </w:r>
                          <w:r w:rsidRPr="00D539FD">
                            <w:instrText xml:space="preserve"> IF </w:instrText>
                          </w:r>
                          <w:r w:rsidRPr="00D539FD">
                            <w:fldChar w:fldCharType="begin"/>
                          </w:r>
                          <w:r w:rsidRPr="00D539FD">
                            <w:instrText>NUMPAGES</w:instrText>
                          </w:r>
                          <w:r w:rsidRPr="00D539FD">
                            <w:fldChar w:fldCharType="separate"/>
                          </w:r>
                          <w:r w:rsidR="0073679C">
                            <w:rPr>
                              <w:noProof/>
                            </w:rPr>
                            <w:instrText>1</w:instrText>
                          </w:r>
                          <w:r w:rsidRPr="00D539FD">
                            <w:fldChar w:fldCharType="end"/>
                          </w:r>
                          <w:r w:rsidRPr="00D539FD">
                            <w:instrText xml:space="preserve">&gt; 1 "Seite </w:instrText>
                          </w:r>
                          <w:r w:rsidRPr="00D539FD">
                            <w:fldChar w:fldCharType="begin"/>
                          </w:r>
                          <w:r w:rsidRPr="00D539FD">
                            <w:instrText xml:space="preserve"> PAGE </w:instrText>
                          </w:r>
                          <w:r w:rsidRPr="00D539FD">
                            <w:fldChar w:fldCharType="separate"/>
                          </w:r>
                          <w:r w:rsidR="00AC35DB">
                            <w:rPr>
                              <w:noProof/>
                            </w:rPr>
                            <w:instrText>1</w:instrText>
                          </w:r>
                          <w:r w:rsidRPr="00D539FD">
                            <w:fldChar w:fldCharType="end"/>
                          </w:r>
                          <w:r w:rsidRPr="00D539FD">
                            <w:instrText xml:space="preserve"> von </w:instrText>
                          </w:r>
                          <w:fldSimple w:instr=" NUMPAGES ">
                            <w:r w:rsidR="00AC35DB">
                              <w:rPr>
                                <w:noProof/>
                              </w:rPr>
                              <w:instrText>2</w:instrText>
                            </w:r>
                          </w:fldSimple>
                          <w:r w:rsidRPr="00D539FD">
                            <w:instrText xml:space="preserve">" "" </w:instrText>
                          </w:r>
                          <w:r w:rsidRPr="00D539FD">
                            <w:fldChar w:fldCharType="end"/>
                          </w:r>
                        </w:p>
                        <w:p w14:paraId="67281E48" w14:textId="77777777" w:rsidR="00552AAD" w:rsidRPr="00002548" w:rsidRDefault="00552AAD" w:rsidP="0014076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4B979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30.9pt;margin-top:779.7pt;width:113.4pt;height:12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" o:allowincell="f" o:allowoverlap="f" stroked="f">
              <v:textbox inset="0,0,0,0">
                <w:txbxContent>
                  <w:p w14:paraId="67DEBDE6" w14:textId="321D1A91" w:rsidR="00552AAD" w:rsidRPr="00D539FD" w:rsidRDefault="00552AAD" w:rsidP="00B156D0">
                    <w:pPr>
                      <w:pStyle w:val="InfoModul"/>
                    </w:pPr>
                    <w:r w:rsidRPr="00D539FD">
                      <w:fldChar w:fldCharType="begin"/>
                    </w:r>
                    <w:r w:rsidRPr="00D539FD">
                      <w:instrText xml:space="preserve"> IF </w:instrText>
                    </w:r>
                    <w:r w:rsidRPr="00D539FD">
                      <w:fldChar w:fldCharType="begin"/>
                    </w:r>
                    <w:r w:rsidRPr="00D539FD">
                      <w:instrText>NUMPAGES</w:instrText>
                    </w:r>
                    <w:r w:rsidRPr="00D539FD">
                      <w:fldChar w:fldCharType="separate"/>
                    </w:r>
                    <w:r w:rsidR="0073679C">
                      <w:rPr>
                        <w:noProof/>
                      </w:rPr>
                      <w:instrText>1</w:instrText>
                    </w:r>
                    <w:r w:rsidRPr="00D539FD">
                      <w:fldChar w:fldCharType="end"/>
                    </w:r>
                    <w:r w:rsidRPr="00D539FD">
                      <w:instrText xml:space="preserve">&gt; 1 "Seite </w:instrText>
                    </w:r>
                    <w:r w:rsidRPr="00D539FD">
                      <w:fldChar w:fldCharType="begin"/>
                    </w:r>
                    <w:r w:rsidRPr="00D539FD">
                      <w:instrText xml:space="preserve"> PAGE </w:instrText>
                    </w:r>
                    <w:r w:rsidRPr="00D539FD">
                      <w:fldChar w:fldCharType="separate"/>
                    </w:r>
                    <w:r w:rsidR="00AC35DB">
                      <w:rPr>
                        <w:noProof/>
                      </w:rPr>
                      <w:instrText>1</w:instrText>
                    </w:r>
                    <w:r w:rsidRPr="00D539FD">
                      <w:fldChar w:fldCharType="end"/>
                    </w:r>
                    <w:r w:rsidRPr="00D539FD">
                      <w:instrText xml:space="preserve"> von </w:instrText>
                    </w:r>
                    <w:fldSimple w:instr=" NUMPAGES ">
                      <w:r w:rsidR="00AC35DB">
                        <w:rPr>
                          <w:noProof/>
                        </w:rPr>
                        <w:instrText>2</w:instrText>
                      </w:r>
                    </w:fldSimple>
                    <w:r w:rsidRPr="00D539FD">
                      <w:instrText xml:space="preserve">" "" </w:instrText>
                    </w:r>
                    <w:r w:rsidRPr="00D539FD">
                      <w:fldChar w:fldCharType="end"/>
                    </w:r>
                  </w:p>
                  <w:p w14:paraId="67281E48" w14:textId="77777777" w:rsidR="00552AAD" w:rsidRPr="00002548" w:rsidRDefault="00552AAD" w:rsidP="00140762"/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7CFF4" w14:textId="77777777" w:rsidR="00451CD1" w:rsidRPr="00002548" w:rsidRDefault="00451CD1" w:rsidP="00002548">
      <w:r>
        <w:separator/>
      </w:r>
    </w:p>
  </w:footnote>
  <w:footnote w:type="continuationSeparator" w:id="0">
    <w:p w14:paraId="67C54105" w14:textId="77777777" w:rsidR="00451CD1" w:rsidRPr="00002548" w:rsidRDefault="00451CD1" w:rsidP="00002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34E30" w14:textId="77777777" w:rsidR="00552AAD" w:rsidRPr="00002548" w:rsidRDefault="00552AAD" w:rsidP="00002548">
    <w:r>
      <w:rPr>
        <w:noProof/>
      </w:rPr>
      <w:drawing>
        <wp:anchor distT="0" distB="0" distL="114300" distR="114300" simplePos="0" relativeHeight="251662848" behindDoc="1" locked="0" layoutInCell="1" allowOverlap="1" wp14:anchorId="5307F091" wp14:editId="72A4C509">
          <wp:simplePos x="0" y="0"/>
          <wp:positionH relativeFrom="page">
            <wp:posOffset>5472430</wp:posOffset>
          </wp:positionH>
          <wp:positionV relativeFrom="page">
            <wp:posOffset>1744980</wp:posOffset>
          </wp:positionV>
          <wp:extent cx="1223645" cy="712470"/>
          <wp:effectExtent l="0" t="0" r="0" b="0"/>
          <wp:wrapThrough wrapText="bothSides">
            <wp:wrapPolygon edited="0">
              <wp:start x="0" y="0"/>
              <wp:lineTo x="0" y="20214"/>
              <wp:lineTo x="12778" y="20214"/>
              <wp:lineTo x="20176" y="11551"/>
              <wp:lineTo x="20513" y="5775"/>
              <wp:lineTo x="17150" y="1733"/>
              <wp:lineTo x="12106" y="0"/>
              <wp:lineTo x="0" y="0"/>
            </wp:wrapPolygon>
          </wp:wrapThrough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17pt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712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89265" w14:textId="77777777" w:rsidR="00AC35DB" w:rsidRDefault="00AC35DB">
    <w:pPr>
      <w:pStyle w:val="Kopfzeile"/>
    </w:pPr>
    <w:r>
      <w:rPr>
        <w:noProof/>
      </w:rPr>
      <w:drawing>
        <wp:anchor distT="0" distB="0" distL="114300" distR="114300" simplePos="0" relativeHeight="251666944" behindDoc="1" locked="1" layoutInCell="0" allowOverlap="0" wp14:anchorId="3627ECB8" wp14:editId="34B131D3">
          <wp:simplePos x="0" y="0"/>
          <wp:positionH relativeFrom="page">
            <wp:posOffset>5472752</wp:posOffset>
          </wp:positionH>
          <wp:positionV relativeFrom="page">
            <wp:posOffset>1746913</wp:posOffset>
          </wp:positionV>
          <wp:extent cx="1224000" cy="712800"/>
          <wp:effectExtent l="0" t="0" r="0" b="0"/>
          <wp:wrapTight wrapText="bothSides">
            <wp:wrapPolygon edited="0">
              <wp:start x="0" y="0"/>
              <wp:lineTo x="0" y="20214"/>
              <wp:lineTo x="12778" y="20214"/>
              <wp:lineTo x="20176" y="11551"/>
              <wp:lineTo x="20513" y="5775"/>
              <wp:lineTo x="17150" y="1733"/>
              <wp:lineTo x="12106" y="0"/>
              <wp:lineTo x="0" y="0"/>
            </wp:wrapPolygon>
          </wp:wrapTight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17pt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000" cy="7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B39629" w14:textId="77777777" w:rsidR="00552AAD" w:rsidRPr="00002548" w:rsidRDefault="002B359E" w:rsidP="00002548">
    <w:r>
      <w:rPr>
        <w:noProof/>
      </w:rPr>
      <w:drawing>
        <wp:anchor distT="0" distB="0" distL="114300" distR="114300" simplePos="0" relativeHeight="251670016" behindDoc="0" locked="1" layoutInCell="0" allowOverlap="0" wp14:anchorId="55ED059A" wp14:editId="00FCC42F">
          <wp:simplePos x="0" y="0"/>
          <wp:positionH relativeFrom="page">
            <wp:posOffset>5479415</wp:posOffset>
          </wp:positionH>
          <wp:positionV relativeFrom="page">
            <wp:posOffset>361950</wp:posOffset>
          </wp:positionV>
          <wp:extent cx="1135380" cy="2044700"/>
          <wp:effectExtent l="0" t="0" r="7620" b="0"/>
          <wp:wrapNone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P1.w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5380" cy="204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2AAD">
      <w:rPr>
        <w:noProof/>
      </w:rPr>
      <mc:AlternateContent>
        <mc:Choice Requires="wps">
          <w:drawing>
            <wp:anchor distT="0" distB="0" distL="288290" distR="0" simplePos="0" relativeHeight="251656704" behindDoc="0" locked="1" layoutInCell="0" allowOverlap="0" wp14:anchorId="7BFEED60" wp14:editId="7DE585D1">
              <wp:simplePos x="0" y="0"/>
              <wp:positionH relativeFrom="page">
                <wp:posOffset>5472430</wp:posOffset>
              </wp:positionH>
              <wp:positionV relativeFrom="page">
                <wp:posOffset>3957320</wp:posOffset>
              </wp:positionV>
              <wp:extent cx="1875600" cy="5893200"/>
              <wp:effectExtent l="0" t="0" r="0" b="0"/>
              <wp:wrapNone/>
              <wp:docPr id="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5600" cy="5893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6A43C" w14:textId="77777777" w:rsidR="00552AAD" w:rsidRPr="00B156D0" w:rsidRDefault="00AA7524" w:rsidP="00BB3F75">
                          <w:pPr>
                            <w:pStyle w:val="InfoModulAP"/>
                          </w:pPr>
                          <w:r>
                            <w:t>Zentrale Studienberatung</w:t>
                          </w:r>
                        </w:p>
                        <w:p w14:paraId="3B377860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+49 221</w:t>
                          </w:r>
                          <w:r>
                            <w:t>-</w:t>
                          </w:r>
                          <w:r w:rsidR="00AA7524">
                            <w:t>8275-5500</w:t>
                          </w:r>
                        </w:p>
                        <w:p w14:paraId="5A11D35D" w14:textId="77777777" w:rsidR="00552AAD" w:rsidRPr="00B156D0" w:rsidRDefault="00AA7524" w:rsidP="00B156D0">
                          <w:pPr>
                            <w:pStyle w:val="InfoModul"/>
                          </w:pPr>
                          <w:r>
                            <w:t>studienberatung</w:t>
                          </w:r>
                          <w:r w:rsidR="00552AAD" w:rsidRPr="003A15F6">
                            <w:t>@th-koeln.de</w:t>
                          </w:r>
                        </w:p>
                        <w:p w14:paraId="78E6847A" w14:textId="77777777" w:rsidR="00552AAD" w:rsidRPr="00B156D0" w:rsidRDefault="00AA7524" w:rsidP="00B156D0">
                          <w:pPr>
                            <w:pStyle w:val="InfoModul"/>
                          </w:pPr>
                          <w:r>
                            <w:t>Claudiusstraße 1</w:t>
                          </w:r>
                        </w:p>
                        <w:p w14:paraId="3E753987" w14:textId="77777777" w:rsidR="00552AAD" w:rsidRDefault="00AA7524" w:rsidP="00B156D0">
                          <w:pPr>
                            <w:pStyle w:val="InfoModul"/>
                          </w:pPr>
                          <w:r>
                            <w:t>50678 Köln</w:t>
                          </w:r>
                        </w:p>
                        <w:p w14:paraId="322CB79A" w14:textId="77777777" w:rsidR="00AA7524" w:rsidRPr="003A15F6" w:rsidRDefault="00AA7524" w:rsidP="00B156D0">
                          <w:pPr>
                            <w:pStyle w:val="InfoModul"/>
                          </w:pPr>
                        </w:p>
                        <w:p w14:paraId="788C5453" w14:textId="77777777" w:rsidR="00552AAD" w:rsidRPr="003A15F6" w:rsidRDefault="00552AAD" w:rsidP="00B156D0">
                          <w:pPr>
                            <w:pStyle w:val="InfoModulAP"/>
                          </w:pPr>
                          <w:r w:rsidRPr="003A15F6">
                            <w:t>Technische Hochschule Köln</w:t>
                          </w:r>
                        </w:p>
                        <w:p w14:paraId="3A8BFBFF" w14:textId="77777777" w:rsidR="00552AAD" w:rsidRPr="003A15F6" w:rsidRDefault="00552AAD" w:rsidP="00B156D0">
                          <w:pPr>
                            <w:pStyle w:val="InfoModul"/>
                          </w:pPr>
                        </w:p>
                        <w:p w14:paraId="274F4B9E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Postanschrift:</w:t>
                          </w:r>
                        </w:p>
                        <w:p w14:paraId="2814A80B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Gustav-Heinemann-Ufer 54</w:t>
                          </w:r>
                        </w:p>
                        <w:p w14:paraId="3B7F77F3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50968 Köln</w:t>
                          </w:r>
                        </w:p>
                        <w:p w14:paraId="242989D5" w14:textId="77777777" w:rsidR="00552AAD" w:rsidRPr="003A15F6" w:rsidRDefault="00552AAD" w:rsidP="00B156D0">
                          <w:pPr>
                            <w:pStyle w:val="InfoModul"/>
                          </w:pPr>
                        </w:p>
                        <w:p w14:paraId="68998113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Sitz des Präsidiums:</w:t>
                          </w:r>
                        </w:p>
                        <w:p w14:paraId="63F9A7CB" w14:textId="77777777" w:rsidR="00552AAD" w:rsidRPr="009F2C51" w:rsidRDefault="00552AAD" w:rsidP="00B156D0">
                          <w:pPr>
                            <w:pStyle w:val="InfoModul"/>
                            <w:rPr>
                              <w:lang w:val="pt-PT"/>
                            </w:rPr>
                          </w:pPr>
                          <w:proofErr w:type="spellStart"/>
                          <w:r w:rsidRPr="009F2C51">
                            <w:rPr>
                              <w:lang w:val="pt-PT"/>
                            </w:rPr>
                            <w:t>Claudiusstraße</w:t>
                          </w:r>
                          <w:proofErr w:type="spellEnd"/>
                          <w:r w:rsidRPr="009F2C51">
                            <w:rPr>
                              <w:lang w:val="pt-PT"/>
                            </w:rPr>
                            <w:t xml:space="preserve"> 1</w:t>
                          </w:r>
                        </w:p>
                        <w:p w14:paraId="7BA6F42E" w14:textId="77777777" w:rsidR="00552AAD" w:rsidRPr="009F2C51" w:rsidRDefault="00552AAD" w:rsidP="00B156D0">
                          <w:pPr>
                            <w:pStyle w:val="InfoModul"/>
                            <w:rPr>
                              <w:lang w:val="pt-PT"/>
                            </w:rPr>
                          </w:pPr>
                          <w:r w:rsidRPr="009F2C51">
                            <w:rPr>
                              <w:lang w:val="pt-PT"/>
                            </w:rPr>
                            <w:t xml:space="preserve">50678 </w:t>
                          </w:r>
                          <w:proofErr w:type="spellStart"/>
                          <w:r w:rsidRPr="009F2C51">
                            <w:rPr>
                              <w:lang w:val="pt-PT"/>
                            </w:rPr>
                            <w:t>Köln</w:t>
                          </w:r>
                          <w:proofErr w:type="spellEnd"/>
                        </w:p>
                        <w:p w14:paraId="4EF275F5" w14:textId="77777777" w:rsidR="00552AAD" w:rsidRPr="009F2C51" w:rsidRDefault="00552AAD" w:rsidP="00B156D0">
                          <w:pPr>
                            <w:pStyle w:val="InfoModul"/>
                            <w:rPr>
                              <w:lang w:val="pt-PT"/>
                            </w:rPr>
                          </w:pPr>
                        </w:p>
                        <w:p w14:paraId="46A40B66" w14:textId="77777777" w:rsidR="00552AAD" w:rsidRPr="009F2C51" w:rsidRDefault="00552AAD" w:rsidP="00B156D0">
                          <w:pPr>
                            <w:pStyle w:val="InfoModulAP"/>
                            <w:rPr>
                              <w:lang w:val="pt-PT"/>
                            </w:rPr>
                          </w:pPr>
                          <w:r w:rsidRPr="009F2C51">
                            <w:rPr>
                              <w:lang w:val="pt-PT"/>
                            </w:rPr>
                            <w:t>www.th-koeln.de</w:t>
                          </w:r>
                        </w:p>
                        <w:p w14:paraId="1E562844" w14:textId="77777777" w:rsidR="00552AAD" w:rsidRPr="009F2C51" w:rsidRDefault="00552AAD" w:rsidP="00B156D0">
                          <w:pPr>
                            <w:pStyle w:val="InfoModul"/>
                            <w:rPr>
                              <w:lang w:val="pt-PT"/>
                            </w:rPr>
                          </w:pPr>
                        </w:p>
                        <w:p w14:paraId="6A5374DE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 xml:space="preserve">Steuer-Nr.: </w:t>
                          </w:r>
                          <w:r w:rsidR="005D3CFB">
                            <w:t>214/5817/3402</w:t>
                          </w:r>
                        </w:p>
                        <w:p w14:paraId="1EB76362" w14:textId="77777777" w:rsidR="00552AAD" w:rsidRPr="003A15F6" w:rsidRDefault="00552AAD" w:rsidP="00B156D0">
                          <w:pPr>
                            <w:pStyle w:val="InfoModul"/>
                          </w:pPr>
                          <w:proofErr w:type="spellStart"/>
                          <w:r w:rsidRPr="003A15F6">
                            <w:t>USt-IdNr</w:t>
                          </w:r>
                          <w:proofErr w:type="spellEnd"/>
                          <w:r w:rsidRPr="003A15F6">
                            <w:t>.: DE 122653679</w:t>
                          </w:r>
                        </w:p>
                        <w:p w14:paraId="7C6C6E4E" w14:textId="77777777" w:rsidR="00552AAD" w:rsidRPr="003A15F6" w:rsidRDefault="00552AAD" w:rsidP="00B156D0">
                          <w:pPr>
                            <w:pStyle w:val="InfoModul"/>
                          </w:pPr>
                        </w:p>
                        <w:p w14:paraId="66D0A004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Bankverbindung:</w:t>
                          </w:r>
                        </w:p>
                        <w:p w14:paraId="6C97B90E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Sparkasse KölnBonn</w:t>
                          </w:r>
                        </w:p>
                        <w:p w14:paraId="13A334BE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IBAN DE34 3705 0198 1900 7098 56</w:t>
                          </w:r>
                        </w:p>
                        <w:p w14:paraId="772B0AA7" w14:textId="77777777" w:rsidR="00552AAD" w:rsidRPr="003A15F6" w:rsidRDefault="00552AAD" w:rsidP="00B156D0">
                          <w:pPr>
                            <w:pStyle w:val="InfoModul"/>
                          </w:pPr>
                          <w:r w:rsidRPr="003A15F6">
                            <w:t>BIC COLSDE33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D0B16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8" type="#_x0000_t202" style="position:absolute;margin-left:430.9pt;margin-top:311.6pt;width:147.7pt;height:464.05pt;z-index:251656704;visibility:visible;mso-wrap-style:square;mso-width-percent:0;mso-height-percent:0;mso-wrap-distance-left:22.7pt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" o:allowincell="f" o:allowoverlap="f" stroked="f">
              <v:textbox inset="0,0,0,0">
                <w:txbxContent>
                  <w:p w:rsidR="00552AAD" w:rsidRPr="00B156D0" w:rsidRDefault="00AA7524" w:rsidP="00BB3F75">
                    <w:pPr>
                      <w:pStyle w:val="InfoModulAP"/>
                    </w:pPr>
                    <w:r>
                      <w:t>Zentrale Studienberatung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+49 221</w:t>
                    </w:r>
                    <w:r>
                      <w:t>-</w:t>
                    </w:r>
                    <w:r w:rsidR="00AA7524">
                      <w:t>8275-5500</w:t>
                    </w:r>
                  </w:p>
                  <w:p w:rsidR="00552AAD" w:rsidRPr="00B156D0" w:rsidRDefault="00AA7524" w:rsidP="00B156D0">
                    <w:pPr>
                      <w:pStyle w:val="InfoModul"/>
                    </w:pPr>
                    <w:r>
                      <w:t>studienberatung</w:t>
                    </w:r>
                    <w:r w:rsidR="00552AAD" w:rsidRPr="003A15F6">
                      <w:t>@th-koeln.de</w:t>
                    </w:r>
                  </w:p>
                  <w:p w:rsidR="00552AAD" w:rsidRPr="00B156D0" w:rsidRDefault="00AA7524" w:rsidP="00B156D0">
                    <w:pPr>
                      <w:pStyle w:val="InfoModul"/>
                    </w:pPr>
                    <w:r>
                      <w:t>Claudiusstraße 1</w:t>
                    </w:r>
                  </w:p>
                  <w:p w:rsidR="00552AAD" w:rsidRDefault="00AA7524" w:rsidP="00B156D0">
                    <w:pPr>
                      <w:pStyle w:val="InfoModul"/>
                    </w:pPr>
                    <w:r>
                      <w:t>50678 Köln</w:t>
                    </w:r>
                  </w:p>
                  <w:p w:rsidR="00AA7524" w:rsidRPr="003A15F6" w:rsidRDefault="00AA7524" w:rsidP="00B156D0">
                    <w:pPr>
                      <w:pStyle w:val="InfoModul"/>
                    </w:pPr>
                  </w:p>
                  <w:p w:rsidR="00552AAD" w:rsidRPr="003A15F6" w:rsidRDefault="00552AAD" w:rsidP="00B156D0">
                    <w:pPr>
                      <w:pStyle w:val="InfoModulAP"/>
                    </w:pPr>
                    <w:r w:rsidRPr="003A15F6">
                      <w:t>Technische Hochschule Köln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Postanschrift: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Gustav-Heinemann-Ufer 54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50968 Köln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Sitz des Präsidiums:</w:t>
                    </w:r>
                  </w:p>
                  <w:p w:rsidR="00552AAD" w:rsidRPr="009F2C51" w:rsidRDefault="00552AAD" w:rsidP="00B156D0">
                    <w:pPr>
                      <w:pStyle w:val="InfoModul"/>
                      <w:rPr>
                        <w:lang w:val="pt-PT"/>
                      </w:rPr>
                    </w:pPr>
                    <w:r w:rsidRPr="009F2C51">
                      <w:rPr>
                        <w:lang w:val="pt-PT"/>
                      </w:rPr>
                      <w:t>Claudiusstraße 1</w:t>
                    </w:r>
                  </w:p>
                  <w:p w:rsidR="00552AAD" w:rsidRPr="009F2C51" w:rsidRDefault="00552AAD" w:rsidP="00B156D0">
                    <w:pPr>
                      <w:pStyle w:val="InfoModul"/>
                      <w:rPr>
                        <w:lang w:val="pt-PT"/>
                      </w:rPr>
                    </w:pPr>
                    <w:r w:rsidRPr="009F2C51">
                      <w:rPr>
                        <w:lang w:val="pt-PT"/>
                      </w:rPr>
                      <w:t>50678 Köln</w:t>
                    </w:r>
                  </w:p>
                  <w:p w:rsidR="00552AAD" w:rsidRPr="009F2C51" w:rsidRDefault="00552AAD" w:rsidP="00B156D0">
                    <w:pPr>
                      <w:pStyle w:val="InfoModul"/>
                      <w:rPr>
                        <w:lang w:val="pt-PT"/>
                      </w:rPr>
                    </w:pPr>
                  </w:p>
                  <w:p w:rsidR="00552AAD" w:rsidRPr="009F2C51" w:rsidRDefault="00552AAD" w:rsidP="00B156D0">
                    <w:pPr>
                      <w:pStyle w:val="InfoModulAP"/>
                      <w:rPr>
                        <w:lang w:val="pt-PT"/>
                      </w:rPr>
                    </w:pPr>
                    <w:r w:rsidRPr="009F2C51">
                      <w:rPr>
                        <w:lang w:val="pt-PT"/>
                      </w:rPr>
                      <w:t>www.th-koeln.de</w:t>
                    </w:r>
                  </w:p>
                  <w:p w:rsidR="00552AAD" w:rsidRPr="009F2C51" w:rsidRDefault="00552AAD" w:rsidP="00B156D0">
                    <w:pPr>
                      <w:pStyle w:val="InfoModul"/>
                      <w:rPr>
                        <w:lang w:val="pt-PT"/>
                      </w:rPr>
                    </w:pP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 xml:space="preserve">Steuer-Nr.: </w:t>
                    </w:r>
                    <w:r w:rsidR="005D3CFB">
                      <w:t>214/5817/3402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USt-IdNr.: DE 122653679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Bankverbindung: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Sparkasse KölnBonn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IBAN DE34 3705 0198 1900 7098 56</w:t>
                    </w:r>
                  </w:p>
                  <w:p w:rsidR="00552AAD" w:rsidRPr="003A15F6" w:rsidRDefault="00552AAD" w:rsidP="00B156D0">
                    <w:pPr>
                      <w:pStyle w:val="InfoModul"/>
                    </w:pPr>
                    <w:r w:rsidRPr="003A15F6">
                      <w:t>BIC COLSDE33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524"/>
    <w:rsid w:val="00002548"/>
    <w:rsid w:val="00011012"/>
    <w:rsid w:val="00015DCC"/>
    <w:rsid w:val="0002753F"/>
    <w:rsid w:val="000800AC"/>
    <w:rsid w:val="000A3D9F"/>
    <w:rsid w:val="00140762"/>
    <w:rsid w:val="00162B41"/>
    <w:rsid w:val="00181693"/>
    <w:rsid w:val="001E3790"/>
    <w:rsid w:val="00203C7E"/>
    <w:rsid w:val="002B359E"/>
    <w:rsid w:val="00345E8E"/>
    <w:rsid w:val="003A15F6"/>
    <w:rsid w:val="003B7E70"/>
    <w:rsid w:val="003D4FDA"/>
    <w:rsid w:val="00431BEF"/>
    <w:rsid w:val="00451CD1"/>
    <w:rsid w:val="00507BAC"/>
    <w:rsid w:val="00552AAD"/>
    <w:rsid w:val="0057141B"/>
    <w:rsid w:val="00573DC6"/>
    <w:rsid w:val="00585F91"/>
    <w:rsid w:val="005C416A"/>
    <w:rsid w:val="005D3CFB"/>
    <w:rsid w:val="005E73C9"/>
    <w:rsid w:val="005F2CC9"/>
    <w:rsid w:val="005F3CA2"/>
    <w:rsid w:val="00610D25"/>
    <w:rsid w:val="006175D7"/>
    <w:rsid w:val="00672B7E"/>
    <w:rsid w:val="006D40C6"/>
    <w:rsid w:val="00731493"/>
    <w:rsid w:val="0073679C"/>
    <w:rsid w:val="00761CB5"/>
    <w:rsid w:val="00762A0F"/>
    <w:rsid w:val="007710CF"/>
    <w:rsid w:val="007906EA"/>
    <w:rsid w:val="007D0E85"/>
    <w:rsid w:val="007E3DE2"/>
    <w:rsid w:val="007E6522"/>
    <w:rsid w:val="007F19A7"/>
    <w:rsid w:val="007F4157"/>
    <w:rsid w:val="008230A0"/>
    <w:rsid w:val="00827823"/>
    <w:rsid w:val="008404C6"/>
    <w:rsid w:val="008B0911"/>
    <w:rsid w:val="008B4A84"/>
    <w:rsid w:val="008F22BA"/>
    <w:rsid w:val="00984CF4"/>
    <w:rsid w:val="009936CF"/>
    <w:rsid w:val="009F2C51"/>
    <w:rsid w:val="00A518C3"/>
    <w:rsid w:val="00AA6E4A"/>
    <w:rsid w:val="00AA7524"/>
    <w:rsid w:val="00AC35DB"/>
    <w:rsid w:val="00AF368B"/>
    <w:rsid w:val="00B156D0"/>
    <w:rsid w:val="00B16F52"/>
    <w:rsid w:val="00B70977"/>
    <w:rsid w:val="00BB3F75"/>
    <w:rsid w:val="00BB4A4A"/>
    <w:rsid w:val="00BC3297"/>
    <w:rsid w:val="00C05242"/>
    <w:rsid w:val="00C75CB6"/>
    <w:rsid w:val="00C77A4A"/>
    <w:rsid w:val="00CA1566"/>
    <w:rsid w:val="00CA4640"/>
    <w:rsid w:val="00CD6218"/>
    <w:rsid w:val="00CE7678"/>
    <w:rsid w:val="00CF6E08"/>
    <w:rsid w:val="00D539FD"/>
    <w:rsid w:val="00E41FC6"/>
    <w:rsid w:val="00EB1801"/>
    <w:rsid w:val="00F306DC"/>
    <w:rsid w:val="00F43919"/>
    <w:rsid w:val="00F856F3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957FA"/>
  <w15:docId w15:val="{E40FC7A4-40BD-4940-9EDD-57C4AC20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Standard">
    <w:name w:val="Normal"/>
    <w:uiPriority w:val="9"/>
    <w:rsid w:val="00F856F3"/>
    <w:pPr>
      <w:spacing w:line="288" w:lineRule="auto"/>
    </w:pPr>
    <w:rPr>
      <w:rFonts w:ascii="Arial" w:eastAsia="Times New Roman" w:hAnsi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unhideWhenUsed/>
    <w:rsid w:val="005F3CA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F3CA2"/>
    <w:rPr>
      <w:rFonts w:ascii="Arial" w:eastAsia="Times New Roman" w:hAnsi="Arial"/>
    </w:rPr>
  </w:style>
  <w:style w:type="character" w:customStyle="1" w:styleId="Info">
    <w:name w:val="Info"/>
    <w:uiPriority w:val="9"/>
    <w:locked/>
    <w:rsid w:val="00BC3297"/>
    <w:rPr>
      <w:rFonts w:ascii="Arial" w:eastAsia="Times New Roman" w:hAnsi="Arial"/>
      <w:color w:val="auto"/>
      <w:w w:val="100"/>
      <w:sz w:val="16"/>
      <w:szCs w:val="16"/>
      <w:lang w:val="de-DE"/>
    </w:rPr>
  </w:style>
  <w:style w:type="paragraph" w:customStyle="1" w:styleId="Text">
    <w:name w:val="Text"/>
    <w:link w:val="TextZchn"/>
    <w:qFormat/>
    <w:rsid w:val="00F306DC"/>
    <w:pPr>
      <w:tabs>
        <w:tab w:val="left" w:pos="476"/>
      </w:tabs>
      <w:spacing w:line="295" w:lineRule="auto"/>
    </w:pPr>
    <w:rPr>
      <w:rFonts w:ascii="Arial" w:eastAsia="Times New Roman" w:hAnsi="Arial"/>
    </w:rPr>
  </w:style>
  <w:style w:type="character" w:customStyle="1" w:styleId="TextZchn">
    <w:name w:val="Text Zchn"/>
    <w:link w:val="Text"/>
    <w:rsid w:val="00F306DC"/>
    <w:rPr>
      <w:rFonts w:ascii="Arial" w:eastAsia="Times New Roman" w:hAnsi="Arial"/>
    </w:rPr>
  </w:style>
  <w:style w:type="paragraph" w:customStyle="1" w:styleId="Datumrechts">
    <w:name w:val="Datum_rechts"/>
    <w:uiPriority w:val="4"/>
    <w:qFormat/>
    <w:rsid w:val="00FC6FF3"/>
    <w:pPr>
      <w:framePr w:hSpace="142" w:vSpace="130" w:wrap="notBeside" w:vAnchor="page" w:hAnchor="text" w:y="2779"/>
      <w:spacing w:line="212" w:lineRule="exact"/>
      <w:ind w:right="567"/>
      <w:suppressOverlap/>
      <w:jc w:val="right"/>
    </w:pPr>
    <w:rPr>
      <w:rFonts w:ascii="Arial" w:eastAsia="Times New Roman" w:hAnsi="Aria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7314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731493"/>
    <w:rPr>
      <w:rFonts w:ascii="Tahoma" w:eastAsia="Times New Roman" w:hAnsi="Tahoma" w:cs="Tahoma"/>
      <w:sz w:val="16"/>
      <w:szCs w:val="16"/>
    </w:rPr>
  </w:style>
  <w:style w:type="paragraph" w:customStyle="1" w:styleId="Betreff">
    <w:name w:val="Betreff"/>
    <w:basedOn w:val="Text"/>
    <w:uiPriority w:val="1"/>
    <w:qFormat/>
    <w:rsid w:val="00BC3297"/>
    <w:rPr>
      <w:rFonts w:cs="Arial"/>
      <w:b/>
    </w:rPr>
  </w:style>
  <w:style w:type="paragraph" w:customStyle="1" w:styleId="InfoModul">
    <w:name w:val="Info_Modul"/>
    <w:basedOn w:val="Standard"/>
    <w:uiPriority w:val="2"/>
    <w:qFormat/>
    <w:rsid w:val="00B156D0"/>
    <w:pPr>
      <w:spacing w:line="295" w:lineRule="auto"/>
    </w:pPr>
    <w:rPr>
      <w:rFonts w:cs="Arial"/>
      <w:sz w:val="15"/>
      <w:szCs w:val="15"/>
    </w:rPr>
  </w:style>
  <w:style w:type="paragraph" w:customStyle="1" w:styleId="InfoModulAP">
    <w:name w:val="Info_Modul_AP"/>
    <w:basedOn w:val="InfoModul"/>
    <w:uiPriority w:val="3"/>
    <w:qFormat/>
    <w:rsid w:val="005F2CC9"/>
    <w:rPr>
      <w:b/>
    </w:rPr>
  </w:style>
  <w:style w:type="paragraph" w:styleId="Kopfzeile">
    <w:name w:val="header"/>
    <w:basedOn w:val="Standard"/>
    <w:link w:val="KopfzeileZchn"/>
    <w:unhideWhenUsed/>
    <w:rsid w:val="00AC35D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rsid w:val="00AC35DB"/>
    <w:rPr>
      <w:rFonts w:ascii="Arial" w:eastAsia="Times New Roman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meusel\Downloads\vp1_koln%20(1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EDEC27-BB8F-429C-88E8-8D6C56BD6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C:\Users\smeusel\Downloads\vp1_koln (1).dotx</Template>
  <TotalTime>0</TotalTime>
  <Pages>1</Pages>
  <Words>22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FH Köln Campus-IT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Meusel (smeusel)</dc:creator>
  <cp:lastModifiedBy>Anja Bertels</cp:lastModifiedBy>
  <cp:revision>3</cp:revision>
  <cp:lastPrinted>2015-08-10T04:52:00Z</cp:lastPrinted>
  <dcterms:created xsi:type="dcterms:W3CDTF">2024-11-05T08:19:00Z</dcterms:created>
  <dcterms:modified xsi:type="dcterms:W3CDTF">2024-12-05T09:59:00Z</dcterms:modified>
</cp:coreProperties>
</file>